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52056" w14:textId="77777777" w:rsidR="002D22AA" w:rsidRDefault="002D22AA">
      <w:pPr>
        <w:spacing w:line="240" w:lineRule="auto"/>
        <w:rPr>
          <w:rFonts w:cs="Calibri"/>
          <w:sz w:val="24"/>
          <w:szCs w:val="24"/>
        </w:rPr>
      </w:pPr>
    </w:p>
    <w:p w14:paraId="1FD6785B" w14:textId="77777777" w:rsidR="000947EC" w:rsidRPr="00715E7F" w:rsidRDefault="000947EC">
      <w:pPr>
        <w:spacing w:line="240" w:lineRule="auto"/>
        <w:rPr>
          <w:rFonts w:cs="Calibri"/>
          <w:sz w:val="24"/>
          <w:szCs w:val="24"/>
        </w:rPr>
      </w:pPr>
    </w:p>
    <w:p w14:paraId="01D4114E" w14:textId="77777777" w:rsidR="000178BC" w:rsidRPr="00715E7F" w:rsidRDefault="000178BC" w:rsidP="002B0203">
      <w:pPr>
        <w:jc w:val="right"/>
        <w:rPr>
          <w:rFonts w:cs="Calibri"/>
          <w:sz w:val="24"/>
          <w:szCs w:val="24"/>
        </w:rPr>
      </w:pPr>
    </w:p>
    <w:p w14:paraId="3FA8936F" w14:textId="77777777" w:rsidR="000178BC" w:rsidRPr="00715E7F" w:rsidRDefault="000178BC" w:rsidP="002B0203">
      <w:pPr>
        <w:jc w:val="right"/>
        <w:rPr>
          <w:rFonts w:cs="Calibri"/>
          <w:sz w:val="24"/>
          <w:szCs w:val="24"/>
        </w:rPr>
      </w:pPr>
    </w:p>
    <w:p w14:paraId="412CE8B6" w14:textId="77777777" w:rsidR="00D05174" w:rsidRPr="00715E7F" w:rsidRDefault="00D05174" w:rsidP="00D05174">
      <w:pPr>
        <w:suppressAutoHyphens/>
        <w:spacing w:after="0" w:line="240" w:lineRule="auto"/>
        <w:ind w:firstLine="720"/>
        <w:jc w:val="right"/>
        <w:rPr>
          <w:rFonts w:cs="Calibri"/>
          <w:sz w:val="24"/>
          <w:szCs w:val="24"/>
          <w:lang w:eastAsia="zh-CN"/>
        </w:rPr>
      </w:pPr>
      <w:r>
        <w:rPr>
          <w:rFonts w:cs="Calibri"/>
          <w:sz w:val="24"/>
          <w:szCs w:val="24"/>
          <w:lang w:eastAsia="zh-CN"/>
        </w:rPr>
        <w:t xml:space="preserve">  {{releaving_date}}</w:t>
      </w:r>
    </w:p>
    <w:p w14:paraId="72E8615C" w14:textId="77777777" w:rsidR="002B0203" w:rsidRPr="00715E7F" w:rsidRDefault="002B0203" w:rsidP="00F13185">
      <w:pPr>
        <w:suppressAutoHyphens/>
        <w:spacing w:after="0" w:line="240" w:lineRule="auto"/>
        <w:jc w:val="right"/>
        <w:rPr>
          <w:rFonts w:cs="Calibri"/>
          <w:sz w:val="24"/>
          <w:szCs w:val="24"/>
          <w:lang w:eastAsia="zh-CN"/>
        </w:rPr>
      </w:pPr>
      <w:r w:rsidRPr="00715E7F">
        <w:rPr>
          <w:rFonts w:cs="Calibri"/>
          <w:sz w:val="24"/>
          <w:szCs w:val="24"/>
          <w:lang w:eastAsia="zh-CN"/>
        </w:rPr>
        <w:t>Bengaluru-10</w:t>
      </w:r>
    </w:p>
    <w:p w14:paraId="57EBFF0E" w14:textId="77777777" w:rsidR="00D25F22" w:rsidRPr="00715E7F" w:rsidRDefault="00D25F22" w:rsidP="003E3844">
      <w:pPr>
        <w:jc w:val="both"/>
        <w:rPr>
          <w:rFonts w:cs="Calibri"/>
          <w:sz w:val="24"/>
          <w:szCs w:val="24"/>
        </w:rPr>
      </w:pPr>
    </w:p>
    <w:p w14:paraId="13A4A703" w14:textId="77777777" w:rsidR="003E3844" w:rsidRPr="00715E7F" w:rsidRDefault="00D25F22" w:rsidP="000178BC">
      <w:pPr>
        <w:spacing w:line="240" w:lineRule="auto"/>
        <w:jc w:val="center"/>
        <w:rPr>
          <w:rFonts w:cs="Calibri"/>
          <w:sz w:val="24"/>
          <w:szCs w:val="24"/>
        </w:rPr>
      </w:pPr>
      <w:r w:rsidRPr="00715E7F">
        <w:rPr>
          <w:rFonts w:cs="Calibri"/>
          <w:b/>
          <w:sz w:val="24"/>
          <w:szCs w:val="24"/>
          <w:u w:val="single"/>
        </w:rPr>
        <w:t>RELIE</w:t>
      </w:r>
      <w:r w:rsidR="008706E9" w:rsidRPr="00715E7F">
        <w:rPr>
          <w:rFonts w:cs="Calibri"/>
          <w:b/>
          <w:sz w:val="24"/>
          <w:szCs w:val="24"/>
          <w:u w:val="single"/>
        </w:rPr>
        <w:t>V</w:t>
      </w:r>
      <w:r w:rsidR="00453A71" w:rsidRPr="00715E7F">
        <w:rPr>
          <w:rFonts w:cs="Calibri"/>
          <w:b/>
          <w:sz w:val="24"/>
          <w:szCs w:val="24"/>
          <w:u w:val="single"/>
        </w:rPr>
        <w:t xml:space="preserve">ING CUM </w:t>
      </w:r>
      <w:r w:rsidRPr="00715E7F">
        <w:rPr>
          <w:rFonts w:cs="Calibri"/>
          <w:b/>
          <w:sz w:val="24"/>
          <w:szCs w:val="24"/>
          <w:u w:val="single"/>
        </w:rPr>
        <w:t>EXPERIENCE LETTER</w:t>
      </w:r>
      <w:r w:rsidR="00025E87" w:rsidRPr="00715E7F">
        <w:rPr>
          <w:rFonts w:cs="Calibri"/>
          <w:sz w:val="24"/>
          <w:szCs w:val="24"/>
        </w:rPr>
        <w:t xml:space="preserve">  </w:t>
      </w:r>
    </w:p>
    <w:p w14:paraId="2EA7D949" w14:textId="77777777" w:rsidR="003E3844" w:rsidRDefault="003E3844" w:rsidP="000B5B4B">
      <w:pPr>
        <w:suppressAutoHyphens/>
        <w:spacing w:after="0" w:line="240" w:lineRule="auto"/>
        <w:ind w:right="-432"/>
        <w:jc w:val="both"/>
        <w:rPr>
          <w:rFonts w:cs="Calibri"/>
          <w:sz w:val="24"/>
          <w:szCs w:val="24"/>
          <w:lang w:eastAsia="zh-CN"/>
        </w:rPr>
      </w:pPr>
    </w:p>
    <w:p w14:paraId="78478C06" w14:textId="77777777" w:rsidR="00085CE2" w:rsidRPr="00715E7F" w:rsidRDefault="00085CE2" w:rsidP="000B5B4B">
      <w:pPr>
        <w:suppressAutoHyphens/>
        <w:spacing w:after="0" w:line="240" w:lineRule="auto"/>
        <w:ind w:right="-432"/>
        <w:jc w:val="both"/>
        <w:rPr>
          <w:rFonts w:cs="Calibri"/>
          <w:sz w:val="24"/>
          <w:szCs w:val="24"/>
          <w:lang w:eastAsia="zh-CN"/>
        </w:rPr>
      </w:pPr>
    </w:p>
    <w:p w14:paraId="6BD3BF75" w14:textId="77777777" w:rsidR="000B5B4B" w:rsidRPr="00085CE2" w:rsidRDefault="00D05174" w:rsidP="00D05174">
      <w:pPr>
        <w:suppressAutoHyphens/>
        <w:spacing w:after="0" w:line="240" w:lineRule="auto"/>
        <w:ind w:right="-432"/>
        <w:rPr>
          <w:rFonts w:cs="Calibri"/>
          <w:b/>
          <w:sz w:val="24"/>
          <w:szCs w:val="24"/>
          <w:lang w:eastAsia="zh-CN"/>
        </w:rPr>
      </w:pPr>
      <w:r>
        <w:rPr>
          <w:rFonts w:cs="Calibri"/>
          <w:b/>
          <w:sz w:val="24"/>
          <w:szCs w:val="24"/>
          <w:lang w:eastAsia="zh-CN"/>
        </w:rPr>
        <w:t>{{employee_name}}</w:t>
      </w:r>
    </w:p>
    <w:p w14:paraId="3564E051" w14:textId="77777777" w:rsidR="00D05174" w:rsidRPr="00085CE2" w:rsidRDefault="00D05174" w:rsidP="00D05174">
      <w:pPr>
        <w:suppressAutoHyphens/>
        <w:spacing w:after="0" w:line="240" w:lineRule="auto"/>
        <w:ind w:right="-432"/>
        <w:jc w:val="both"/>
        <w:rPr>
          <w:rFonts w:cs="Calibri"/>
          <w:b/>
          <w:sz w:val="24"/>
          <w:szCs w:val="24"/>
          <w:lang w:eastAsia="zh-CN"/>
        </w:rPr>
      </w:pPr>
      <w:r>
        <w:rPr>
          <w:rFonts w:cs="Calibri"/>
          <w:b/>
          <w:sz w:val="24"/>
          <w:szCs w:val="24"/>
          <w:lang w:eastAsia="zh-CN"/>
        </w:rPr>
        <w:t>{{designation}}</w:t>
      </w:r>
    </w:p>
    <w:p w14:paraId="79FE6428" w14:textId="77777777" w:rsidR="00D05174" w:rsidRPr="00085CE2" w:rsidRDefault="00D05174" w:rsidP="00D05174">
      <w:pPr>
        <w:suppressAutoHyphens/>
        <w:spacing w:after="0" w:line="240" w:lineRule="auto"/>
        <w:ind w:right="-432"/>
        <w:jc w:val="both"/>
        <w:rPr>
          <w:rFonts w:cs="Calibri"/>
          <w:b/>
          <w:sz w:val="24"/>
          <w:szCs w:val="24"/>
          <w:lang w:eastAsia="ar-SA"/>
        </w:rPr>
      </w:pPr>
      <w:r>
        <w:rPr>
          <w:rFonts w:cs="Calibri"/>
          <w:b/>
          <w:sz w:val="24"/>
          <w:szCs w:val="24"/>
          <w:lang w:eastAsia="zh-CN"/>
        </w:rPr>
        <w:t>{{emp_code}}</w:t>
      </w:r>
    </w:p>
    <w:p w14:paraId="2F553F7A" w14:textId="77777777" w:rsidR="000826C4" w:rsidRDefault="000826C4" w:rsidP="002530D9">
      <w:pPr>
        <w:suppressAutoHyphens/>
        <w:spacing w:after="0" w:line="240" w:lineRule="auto"/>
        <w:jc w:val="both"/>
        <w:rPr>
          <w:rFonts w:cs="Calibri"/>
          <w:sz w:val="24"/>
          <w:szCs w:val="24"/>
          <w:lang w:eastAsia="ar-SA"/>
        </w:rPr>
      </w:pPr>
    </w:p>
    <w:p w14:paraId="7471095A" w14:textId="77777777" w:rsidR="00F5081C" w:rsidRDefault="007E4EE2" w:rsidP="00C12B26">
      <w:pPr>
        <w:suppressAutoHyphens/>
        <w:spacing w:after="0" w:line="240" w:lineRule="auto"/>
        <w:jc w:val="both"/>
        <w:rPr>
          <w:rFonts w:cs="Calibri"/>
          <w:sz w:val="24"/>
          <w:szCs w:val="24"/>
        </w:rPr>
      </w:pPr>
      <w:r w:rsidRPr="00715E7F">
        <w:rPr>
          <w:rFonts w:cs="Calibri"/>
          <w:sz w:val="24"/>
          <w:szCs w:val="24"/>
        </w:rPr>
        <w:t>Dear</w:t>
      </w:r>
      <w:r w:rsidR="002363D6" w:rsidRPr="00715E7F">
        <w:rPr>
          <w:rFonts w:cs="Calibri"/>
          <w:sz w:val="24"/>
          <w:szCs w:val="24"/>
        </w:rPr>
        <w:t xml:space="preserve"> </w:t>
      </w:r>
      <w:r w:rsidR="00D05174">
        <w:rPr>
          <w:rFonts w:cs="Calibri"/>
          <w:sz w:val="24"/>
          <w:szCs w:val="24"/>
        </w:rPr>
        <w:t>{{employee_first_name}}</w:t>
      </w:r>
      <w:r w:rsidR="00C12B26">
        <w:rPr>
          <w:rFonts w:cs="Calibri"/>
          <w:sz w:val="24"/>
          <w:szCs w:val="24"/>
        </w:rPr>
        <w:t>,</w:t>
      </w:r>
    </w:p>
    <w:p w14:paraId="2F80C053" w14:textId="77777777" w:rsidR="00380CF6" w:rsidRPr="00715E7F" w:rsidRDefault="00380CF6" w:rsidP="00C12B26">
      <w:pPr>
        <w:suppressAutoHyphens/>
        <w:spacing w:after="0" w:line="240" w:lineRule="auto"/>
        <w:jc w:val="both"/>
        <w:rPr>
          <w:rFonts w:cs="Calibri"/>
          <w:sz w:val="24"/>
          <w:szCs w:val="24"/>
        </w:rPr>
      </w:pPr>
    </w:p>
    <w:p w14:paraId="795F0917" w14:textId="77777777" w:rsidR="00EA79C2" w:rsidRPr="00715E7F" w:rsidRDefault="0017723C" w:rsidP="00F5351A">
      <w:pPr>
        <w:spacing w:line="240" w:lineRule="auto"/>
        <w:ind w:firstLine="720"/>
        <w:jc w:val="both"/>
        <w:rPr>
          <w:rFonts w:cs="Calibri"/>
          <w:sz w:val="24"/>
          <w:szCs w:val="24"/>
        </w:rPr>
      </w:pPr>
      <w:r w:rsidRPr="00715E7F">
        <w:rPr>
          <w:rFonts w:cs="Calibri"/>
          <w:sz w:val="24"/>
          <w:szCs w:val="24"/>
        </w:rPr>
        <w:t>We appreciate the efforts and sin</w:t>
      </w:r>
      <w:r w:rsidR="00D25F22" w:rsidRPr="00715E7F">
        <w:rPr>
          <w:rFonts w:cs="Calibri"/>
          <w:sz w:val="24"/>
          <w:szCs w:val="24"/>
        </w:rPr>
        <w:t xml:space="preserve">cerity you have showed in </w:t>
      </w:r>
      <w:r w:rsidR="008706E9" w:rsidRPr="00715E7F">
        <w:rPr>
          <w:rFonts w:cs="Calibri"/>
          <w:sz w:val="24"/>
          <w:szCs w:val="24"/>
        </w:rPr>
        <w:t xml:space="preserve">the </w:t>
      </w:r>
      <w:r w:rsidR="00D25F22" w:rsidRPr="00715E7F">
        <w:rPr>
          <w:rFonts w:cs="Calibri"/>
          <w:sz w:val="24"/>
          <w:szCs w:val="24"/>
        </w:rPr>
        <w:t>work</w:t>
      </w:r>
      <w:r w:rsidRPr="00715E7F">
        <w:rPr>
          <w:rFonts w:cs="Calibri"/>
          <w:sz w:val="24"/>
          <w:szCs w:val="24"/>
        </w:rPr>
        <w:t xml:space="preserve"> durin</w:t>
      </w:r>
      <w:r w:rsidR="001208FC" w:rsidRPr="00715E7F">
        <w:rPr>
          <w:rFonts w:cs="Calibri"/>
          <w:sz w:val="24"/>
          <w:szCs w:val="24"/>
        </w:rPr>
        <w:t>g your associati</w:t>
      </w:r>
      <w:r w:rsidR="00677570" w:rsidRPr="00715E7F">
        <w:rPr>
          <w:rFonts w:cs="Calibri"/>
          <w:sz w:val="24"/>
          <w:szCs w:val="24"/>
        </w:rPr>
        <w:t xml:space="preserve">on with us from </w:t>
      </w:r>
      <w:r w:rsidR="00D05174">
        <w:rPr>
          <w:rFonts w:cs="Calibri"/>
          <w:sz w:val="24"/>
          <w:szCs w:val="24"/>
        </w:rPr>
        <w:t xml:space="preserve">{{offer_date}} </w:t>
      </w:r>
      <w:r w:rsidR="00D05174" w:rsidRPr="00715E7F">
        <w:rPr>
          <w:rFonts w:cs="Calibri"/>
          <w:sz w:val="24"/>
          <w:szCs w:val="24"/>
        </w:rPr>
        <w:t>to</w:t>
      </w:r>
      <w:r w:rsidR="00D05174">
        <w:rPr>
          <w:rFonts w:cs="Calibri"/>
          <w:sz w:val="24"/>
          <w:szCs w:val="24"/>
        </w:rPr>
        <w:t xml:space="preserve"> {{releaving_date}}.</w:t>
      </w:r>
    </w:p>
    <w:p w14:paraId="4DECA87F" w14:textId="0C8688A3" w:rsidR="00EA79C2" w:rsidRPr="00715E7F" w:rsidRDefault="000755EF" w:rsidP="00F5351A">
      <w:pPr>
        <w:spacing w:line="240" w:lineRule="auto"/>
        <w:jc w:val="both"/>
        <w:rPr>
          <w:rFonts w:cs="Calibri"/>
          <w:sz w:val="24"/>
          <w:szCs w:val="24"/>
        </w:rPr>
      </w:pPr>
      <w:r w:rsidRPr="00715E7F">
        <w:rPr>
          <w:rFonts w:cs="Calibri"/>
          <w:sz w:val="24"/>
          <w:szCs w:val="24"/>
        </w:rPr>
        <w:t>With reference to your notice and subsequent discussion we had with you, we here</w:t>
      </w:r>
      <w:r w:rsidR="00B818E5" w:rsidRPr="00715E7F">
        <w:rPr>
          <w:rFonts w:cs="Calibri"/>
          <w:sz w:val="24"/>
          <w:szCs w:val="24"/>
        </w:rPr>
        <w:t xml:space="preserve"> </w:t>
      </w:r>
      <w:r w:rsidRPr="00715E7F">
        <w:rPr>
          <w:rFonts w:cs="Calibri"/>
          <w:sz w:val="24"/>
          <w:szCs w:val="24"/>
        </w:rPr>
        <w:t xml:space="preserve">by relieve you from the duties and </w:t>
      </w:r>
      <w:r w:rsidR="0017723C" w:rsidRPr="00715E7F">
        <w:rPr>
          <w:rFonts w:cs="Calibri"/>
          <w:sz w:val="24"/>
          <w:szCs w:val="24"/>
        </w:rPr>
        <w:t>responsibilities</w:t>
      </w:r>
      <w:r w:rsidRPr="00715E7F">
        <w:rPr>
          <w:rFonts w:cs="Calibri"/>
          <w:sz w:val="24"/>
          <w:szCs w:val="24"/>
        </w:rPr>
        <w:t xml:space="preserve"> as a </w:t>
      </w:r>
      <w:r w:rsidR="00273D92">
        <w:rPr>
          <w:rFonts w:cs="Calibri"/>
          <w:sz w:val="24"/>
          <w:szCs w:val="24"/>
        </w:rPr>
        <w:t xml:space="preserve">{{designation}} </w:t>
      </w:r>
      <w:r w:rsidR="00414A61" w:rsidRPr="00715E7F">
        <w:rPr>
          <w:rFonts w:cs="Calibri"/>
          <w:sz w:val="24"/>
          <w:szCs w:val="24"/>
        </w:rPr>
        <w:t>from Snipe</w:t>
      </w:r>
      <w:r w:rsidR="00422B7B" w:rsidRPr="00715E7F">
        <w:rPr>
          <w:rFonts w:cs="Calibri"/>
          <w:sz w:val="24"/>
          <w:szCs w:val="24"/>
        </w:rPr>
        <w:t xml:space="preserve"> </w:t>
      </w:r>
      <w:r w:rsidR="00E973D6">
        <w:rPr>
          <w:rFonts w:cs="Calibri"/>
          <w:sz w:val="24"/>
          <w:szCs w:val="24"/>
        </w:rPr>
        <w:t>Tech Pvt Ltd</w:t>
      </w:r>
      <w:r w:rsidR="00715E7F">
        <w:rPr>
          <w:rFonts w:cs="Calibri"/>
          <w:sz w:val="24"/>
          <w:szCs w:val="24"/>
        </w:rPr>
        <w:t xml:space="preserve"> with effect from the closing hours of </w:t>
      </w:r>
      <w:r w:rsidR="002D1519">
        <w:rPr>
          <w:rFonts w:cs="Calibri"/>
          <w:sz w:val="24"/>
          <w:szCs w:val="24"/>
        </w:rPr>
        <w:t>{{releaving_day}}, {{releaving_date}}.</w:t>
      </w:r>
    </w:p>
    <w:p w14:paraId="0B08F4C5" w14:textId="77777777" w:rsidR="008706E9" w:rsidRPr="00715E7F" w:rsidRDefault="008706E9" w:rsidP="00F5351A">
      <w:pPr>
        <w:spacing w:line="240" w:lineRule="auto"/>
        <w:jc w:val="both"/>
        <w:rPr>
          <w:rFonts w:cs="Calibri"/>
          <w:sz w:val="24"/>
          <w:szCs w:val="24"/>
        </w:rPr>
      </w:pPr>
      <w:r w:rsidRPr="00715E7F">
        <w:rPr>
          <w:rFonts w:cs="Calibri"/>
          <w:sz w:val="24"/>
          <w:szCs w:val="24"/>
        </w:rPr>
        <w:t xml:space="preserve">Please also be reminded that you are obliged under the terms of your employment to maintain the confidentiality of all information which you come across in the course of your employment with Snipe </w:t>
      </w:r>
      <w:r w:rsidR="00E973D6">
        <w:rPr>
          <w:rFonts w:cs="Calibri"/>
          <w:sz w:val="24"/>
          <w:szCs w:val="24"/>
        </w:rPr>
        <w:t>Tech Pvt Ltd</w:t>
      </w:r>
      <w:r w:rsidRPr="00715E7F">
        <w:rPr>
          <w:rFonts w:cs="Calibri"/>
          <w:sz w:val="24"/>
          <w:szCs w:val="24"/>
        </w:rPr>
        <w:t>. This obligation will continue even after you leave the services of the company.</w:t>
      </w:r>
    </w:p>
    <w:p w14:paraId="71A2DADE" w14:textId="77777777" w:rsidR="00EA79C2" w:rsidRPr="00715E7F" w:rsidRDefault="000755EF" w:rsidP="00F5351A">
      <w:pPr>
        <w:spacing w:line="240" w:lineRule="auto"/>
        <w:jc w:val="both"/>
        <w:rPr>
          <w:rFonts w:cs="Calibri"/>
          <w:sz w:val="24"/>
          <w:szCs w:val="24"/>
        </w:rPr>
      </w:pPr>
      <w:r w:rsidRPr="00715E7F">
        <w:rPr>
          <w:rFonts w:cs="Calibri"/>
          <w:sz w:val="24"/>
          <w:szCs w:val="24"/>
        </w:rPr>
        <w:t xml:space="preserve">We </w:t>
      </w:r>
      <w:r w:rsidR="00033DAA" w:rsidRPr="00715E7F">
        <w:rPr>
          <w:rFonts w:cs="Calibri"/>
          <w:sz w:val="24"/>
          <w:szCs w:val="24"/>
        </w:rPr>
        <w:t>w</w:t>
      </w:r>
      <w:r w:rsidRPr="00715E7F">
        <w:rPr>
          <w:rFonts w:cs="Calibri"/>
          <w:sz w:val="24"/>
          <w:szCs w:val="24"/>
        </w:rPr>
        <w:t>ish you all the best for your future</w:t>
      </w:r>
      <w:r w:rsidR="00D25F22" w:rsidRPr="00715E7F">
        <w:rPr>
          <w:rFonts w:cs="Calibri"/>
          <w:sz w:val="24"/>
          <w:szCs w:val="24"/>
        </w:rPr>
        <w:t xml:space="preserve"> endeavors</w:t>
      </w:r>
      <w:r w:rsidRPr="00715E7F">
        <w:rPr>
          <w:rFonts w:cs="Calibri"/>
          <w:sz w:val="24"/>
          <w:szCs w:val="24"/>
        </w:rPr>
        <w:t>.</w:t>
      </w:r>
    </w:p>
    <w:p w14:paraId="0FB3646C" w14:textId="77777777" w:rsidR="00EA79C2" w:rsidRPr="00715E7F" w:rsidRDefault="00EA79C2">
      <w:pPr>
        <w:spacing w:line="240" w:lineRule="auto"/>
        <w:ind w:left="5040"/>
        <w:rPr>
          <w:rFonts w:cs="Calibri"/>
          <w:sz w:val="24"/>
          <w:szCs w:val="24"/>
        </w:rPr>
      </w:pPr>
    </w:p>
    <w:p w14:paraId="70203AC1" w14:textId="77777777" w:rsidR="007574B6" w:rsidRDefault="007574B6" w:rsidP="00424B67">
      <w:pPr>
        <w:spacing w:line="240" w:lineRule="auto"/>
        <w:rPr>
          <w:rFonts w:cs="Calibri"/>
          <w:sz w:val="24"/>
          <w:szCs w:val="24"/>
        </w:rPr>
      </w:pPr>
    </w:p>
    <w:p w14:paraId="1F7AEECF" w14:textId="77777777" w:rsidR="00AA010C" w:rsidRDefault="00AA010C" w:rsidP="00424B67">
      <w:pPr>
        <w:spacing w:line="240" w:lineRule="auto"/>
        <w:rPr>
          <w:rFonts w:cs="Calibri"/>
          <w:sz w:val="24"/>
          <w:szCs w:val="24"/>
        </w:rPr>
      </w:pPr>
    </w:p>
    <w:p w14:paraId="4A2835DE" w14:textId="77777777" w:rsidR="00AA010C" w:rsidRPr="00715E7F" w:rsidRDefault="00AA010C" w:rsidP="00424B67">
      <w:pPr>
        <w:spacing w:line="240" w:lineRule="auto"/>
        <w:rPr>
          <w:rFonts w:cs="Calibri"/>
          <w:sz w:val="24"/>
          <w:szCs w:val="24"/>
        </w:rPr>
      </w:pPr>
    </w:p>
    <w:p w14:paraId="03A7681C" w14:textId="77777777" w:rsidR="00EA79C2" w:rsidRPr="00AA010C" w:rsidRDefault="00D40F22" w:rsidP="00424B67">
      <w:pPr>
        <w:spacing w:line="240" w:lineRule="auto"/>
        <w:rPr>
          <w:rFonts w:cs="Calibri"/>
          <w:b/>
          <w:sz w:val="24"/>
          <w:szCs w:val="24"/>
        </w:rPr>
      </w:pPr>
      <w:r w:rsidRPr="00AA010C">
        <w:rPr>
          <w:rFonts w:cs="Calibri"/>
          <w:b/>
          <w:sz w:val="24"/>
          <w:szCs w:val="24"/>
        </w:rPr>
        <w:t>Authorized Signatory</w:t>
      </w:r>
    </w:p>
    <w:p w14:paraId="4851A136" w14:textId="77777777" w:rsidR="00EA79C2" w:rsidRPr="00715E7F" w:rsidRDefault="00EA79C2">
      <w:pPr>
        <w:spacing w:line="240" w:lineRule="auto"/>
        <w:rPr>
          <w:rFonts w:cs="Calibri"/>
          <w:sz w:val="24"/>
          <w:szCs w:val="24"/>
        </w:rPr>
      </w:pPr>
    </w:p>
    <w:sectPr w:rsidR="00EA79C2" w:rsidRPr="00715E7F" w:rsidSect="00EA79C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C36EF"/>
    <w:multiLevelType w:val="hybridMultilevel"/>
    <w:tmpl w:val="6C88FCA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FA85A22"/>
    <w:multiLevelType w:val="hybridMultilevel"/>
    <w:tmpl w:val="C986BD8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49670C5"/>
    <w:multiLevelType w:val="hybridMultilevel"/>
    <w:tmpl w:val="8E24609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2440699C"/>
    <w:multiLevelType w:val="hybridMultilevel"/>
    <w:tmpl w:val="577E044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2B0F253B"/>
    <w:multiLevelType w:val="hybridMultilevel"/>
    <w:tmpl w:val="C986BD8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0045537"/>
    <w:multiLevelType w:val="hybridMultilevel"/>
    <w:tmpl w:val="20305B7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4180123C"/>
    <w:multiLevelType w:val="hybridMultilevel"/>
    <w:tmpl w:val="43683A4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49B2051A"/>
    <w:multiLevelType w:val="hybridMultilevel"/>
    <w:tmpl w:val="34BC91E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07B3F7D"/>
    <w:multiLevelType w:val="hybridMultilevel"/>
    <w:tmpl w:val="C1E2B2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72C84205"/>
    <w:multiLevelType w:val="hybridMultilevel"/>
    <w:tmpl w:val="C986BD8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8"/>
  </w:num>
  <w:num w:numId="2">
    <w:abstractNumId w:val="7"/>
  </w:num>
  <w:num w:numId="3">
    <w:abstractNumId w:val="0"/>
  </w:num>
  <w:num w:numId="4">
    <w:abstractNumId w:val="5"/>
  </w:num>
  <w:num w:numId="5">
    <w:abstractNumId w:val="6"/>
  </w:num>
  <w:num w:numId="6">
    <w:abstractNumId w:val="3"/>
  </w:num>
  <w:num w:numId="7">
    <w:abstractNumId w:val="2"/>
  </w:num>
  <w:num w:numId="8">
    <w:abstractNumId w:val="1"/>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F22"/>
    <w:rsid w:val="00007C5F"/>
    <w:rsid w:val="000104A2"/>
    <w:rsid w:val="000178BC"/>
    <w:rsid w:val="00025E87"/>
    <w:rsid w:val="00030310"/>
    <w:rsid w:val="00033DAA"/>
    <w:rsid w:val="00047502"/>
    <w:rsid w:val="00047981"/>
    <w:rsid w:val="00071727"/>
    <w:rsid w:val="000731E4"/>
    <w:rsid w:val="00074021"/>
    <w:rsid w:val="000755EF"/>
    <w:rsid w:val="000826C4"/>
    <w:rsid w:val="00085CE2"/>
    <w:rsid w:val="000878CF"/>
    <w:rsid w:val="000947EC"/>
    <w:rsid w:val="000949CF"/>
    <w:rsid w:val="00095351"/>
    <w:rsid w:val="000976B3"/>
    <w:rsid w:val="000B243D"/>
    <w:rsid w:val="000B5B4B"/>
    <w:rsid w:val="000C17DE"/>
    <w:rsid w:val="000F75AC"/>
    <w:rsid w:val="00101D5E"/>
    <w:rsid w:val="001208FC"/>
    <w:rsid w:val="00122077"/>
    <w:rsid w:val="00127B77"/>
    <w:rsid w:val="00137861"/>
    <w:rsid w:val="00151FE0"/>
    <w:rsid w:val="00153910"/>
    <w:rsid w:val="001556A5"/>
    <w:rsid w:val="00157208"/>
    <w:rsid w:val="00164603"/>
    <w:rsid w:val="001755E9"/>
    <w:rsid w:val="0017723C"/>
    <w:rsid w:val="00195014"/>
    <w:rsid w:val="001B4A84"/>
    <w:rsid w:val="001D676B"/>
    <w:rsid w:val="001E5FE3"/>
    <w:rsid w:val="001F274E"/>
    <w:rsid w:val="00231FD8"/>
    <w:rsid w:val="002363D6"/>
    <w:rsid w:val="00237148"/>
    <w:rsid w:val="0023798D"/>
    <w:rsid w:val="00242951"/>
    <w:rsid w:val="002530D9"/>
    <w:rsid w:val="002578D7"/>
    <w:rsid w:val="0027323B"/>
    <w:rsid w:val="00273D92"/>
    <w:rsid w:val="002871ED"/>
    <w:rsid w:val="002A17CE"/>
    <w:rsid w:val="002A47AE"/>
    <w:rsid w:val="002B0203"/>
    <w:rsid w:val="002B4406"/>
    <w:rsid w:val="002B67AC"/>
    <w:rsid w:val="002D1519"/>
    <w:rsid w:val="002D22AA"/>
    <w:rsid w:val="002D264C"/>
    <w:rsid w:val="002D40C1"/>
    <w:rsid w:val="002D66B0"/>
    <w:rsid w:val="002E2415"/>
    <w:rsid w:val="002F4EEA"/>
    <w:rsid w:val="00303977"/>
    <w:rsid w:val="003062DE"/>
    <w:rsid w:val="00310366"/>
    <w:rsid w:val="00316E5F"/>
    <w:rsid w:val="003207CE"/>
    <w:rsid w:val="00326A62"/>
    <w:rsid w:val="0034700F"/>
    <w:rsid w:val="00356A41"/>
    <w:rsid w:val="00380CF6"/>
    <w:rsid w:val="00382C5D"/>
    <w:rsid w:val="00391CFC"/>
    <w:rsid w:val="00396B70"/>
    <w:rsid w:val="003A00A1"/>
    <w:rsid w:val="003A73F4"/>
    <w:rsid w:val="003B4DEF"/>
    <w:rsid w:val="003C4D0E"/>
    <w:rsid w:val="003C6C09"/>
    <w:rsid w:val="003E3844"/>
    <w:rsid w:val="003E734F"/>
    <w:rsid w:val="003F44B0"/>
    <w:rsid w:val="00405480"/>
    <w:rsid w:val="00407A14"/>
    <w:rsid w:val="00411005"/>
    <w:rsid w:val="00414A61"/>
    <w:rsid w:val="00416F31"/>
    <w:rsid w:val="0042062B"/>
    <w:rsid w:val="00421091"/>
    <w:rsid w:val="0042144F"/>
    <w:rsid w:val="00422B7B"/>
    <w:rsid w:val="00424B67"/>
    <w:rsid w:val="00426F85"/>
    <w:rsid w:val="00443829"/>
    <w:rsid w:val="00453A71"/>
    <w:rsid w:val="00456C2F"/>
    <w:rsid w:val="004866B5"/>
    <w:rsid w:val="00495D3B"/>
    <w:rsid w:val="004A38A5"/>
    <w:rsid w:val="004D0040"/>
    <w:rsid w:val="004F081E"/>
    <w:rsid w:val="004F5AC9"/>
    <w:rsid w:val="00534197"/>
    <w:rsid w:val="00567533"/>
    <w:rsid w:val="00567723"/>
    <w:rsid w:val="005761EB"/>
    <w:rsid w:val="00584C5F"/>
    <w:rsid w:val="005A0A57"/>
    <w:rsid w:val="005A64E5"/>
    <w:rsid w:val="00605914"/>
    <w:rsid w:val="006419DA"/>
    <w:rsid w:val="00642746"/>
    <w:rsid w:val="006528ED"/>
    <w:rsid w:val="00657A87"/>
    <w:rsid w:val="006616D7"/>
    <w:rsid w:val="00677570"/>
    <w:rsid w:val="006A2FFD"/>
    <w:rsid w:val="006A32E4"/>
    <w:rsid w:val="006C10D9"/>
    <w:rsid w:val="006C5B8B"/>
    <w:rsid w:val="006D0C33"/>
    <w:rsid w:val="006D7FFB"/>
    <w:rsid w:val="006E1457"/>
    <w:rsid w:val="00715E7F"/>
    <w:rsid w:val="00717FBB"/>
    <w:rsid w:val="00724835"/>
    <w:rsid w:val="00724A46"/>
    <w:rsid w:val="0073195A"/>
    <w:rsid w:val="00744EE4"/>
    <w:rsid w:val="0075031A"/>
    <w:rsid w:val="00751E3E"/>
    <w:rsid w:val="0075608F"/>
    <w:rsid w:val="007574B6"/>
    <w:rsid w:val="00764F09"/>
    <w:rsid w:val="00771655"/>
    <w:rsid w:val="00776185"/>
    <w:rsid w:val="00786C57"/>
    <w:rsid w:val="007A02B6"/>
    <w:rsid w:val="007B39E3"/>
    <w:rsid w:val="007D3067"/>
    <w:rsid w:val="007E4EE2"/>
    <w:rsid w:val="007F500E"/>
    <w:rsid w:val="007F7DA2"/>
    <w:rsid w:val="008152C7"/>
    <w:rsid w:val="008220FE"/>
    <w:rsid w:val="008234F3"/>
    <w:rsid w:val="008706E9"/>
    <w:rsid w:val="00871F94"/>
    <w:rsid w:val="008817FC"/>
    <w:rsid w:val="008B3D9E"/>
    <w:rsid w:val="008B4283"/>
    <w:rsid w:val="008B7698"/>
    <w:rsid w:val="008D185F"/>
    <w:rsid w:val="008D34BB"/>
    <w:rsid w:val="008E5030"/>
    <w:rsid w:val="008F355D"/>
    <w:rsid w:val="008F4F29"/>
    <w:rsid w:val="00902018"/>
    <w:rsid w:val="0090452E"/>
    <w:rsid w:val="00927CAE"/>
    <w:rsid w:val="00940AE2"/>
    <w:rsid w:val="009467F0"/>
    <w:rsid w:val="00951D79"/>
    <w:rsid w:val="009706E7"/>
    <w:rsid w:val="00974957"/>
    <w:rsid w:val="00993699"/>
    <w:rsid w:val="009C3FA0"/>
    <w:rsid w:val="009D499C"/>
    <w:rsid w:val="009E6F09"/>
    <w:rsid w:val="00A15CBF"/>
    <w:rsid w:val="00A2145C"/>
    <w:rsid w:val="00A21CB7"/>
    <w:rsid w:val="00A235A5"/>
    <w:rsid w:val="00A262D9"/>
    <w:rsid w:val="00A8101D"/>
    <w:rsid w:val="00A932FE"/>
    <w:rsid w:val="00AA010C"/>
    <w:rsid w:val="00AB73D6"/>
    <w:rsid w:val="00AB7D78"/>
    <w:rsid w:val="00AE1C56"/>
    <w:rsid w:val="00B01E3F"/>
    <w:rsid w:val="00B035C0"/>
    <w:rsid w:val="00B16D5A"/>
    <w:rsid w:val="00B20A70"/>
    <w:rsid w:val="00B62748"/>
    <w:rsid w:val="00B76A39"/>
    <w:rsid w:val="00B776EE"/>
    <w:rsid w:val="00B818E5"/>
    <w:rsid w:val="00B82253"/>
    <w:rsid w:val="00B877AB"/>
    <w:rsid w:val="00BA6B40"/>
    <w:rsid w:val="00BC43DE"/>
    <w:rsid w:val="00BF13D9"/>
    <w:rsid w:val="00BF4C71"/>
    <w:rsid w:val="00BF535B"/>
    <w:rsid w:val="00C0228D"/>
    <w:rsid w:val="00C0649C"/>
    <w:rsid w:val="00C07042"/>
    <w:rsid w:val="00C12B26"/>
    <w:rsid w:val="00C1364B"/>
    <w:rsid w:val="00C2636A"/>
    <w:rsid w:val="00C273B4"/>
    <w:rsid w:val="00C3396C"/>
    <w:rsid w:val="00C33BB1"/>
    <w:rsid w:val="00C36948"/>
    <w:rsid w:val="00C45121"/>
    <w:rsid w:val="00C61235"/>
    <w:rsid w:val="00C67F7C"/>
    <w:rsid w:val="00C75985"/>
    <w:rsid w:val="00CA6931"/>
    <w:rsid w:val="00CB3607"/>
    <w:rsid w:val="00CC3994"/>
    <w:rsid w:val="00CD0DAE"/>
    <w:rsid w:val="00CD7101"/>
    <w:rsid w:val="00CE5EBD"/>
    <w:rsid w:val="00CF1511"/>
    <w:rsid w:val="00CF6539"/>
    <w:rsid w:val="00D05174"/>
    <w:rsid w:val="00D25F22"/>
    <w:rsid w:val="00D26929"/>
    <w:rsid w:val="00D315BA"/>
    <w:rsid w:val="00D40F22"/>
    <w:rsid w:val="00D41285"/>
    <w:rsid w:val="00D43D96"/>
    <w:rsid w:val="00DB5DAA"/>
    <w:rsid w:val="00DB7BA8"/>
    <w:rsid w:val="00DE6545"/>
    <w:rsid w:val="00DF34C9"/>
    <w:rsid w:val="00E00440"/>
    <w:rsid w:val="00E15C48"/>
    <w:rsid w:val="00E223D7"/>
    <w:rsid w:val="00E23B73"/>
    <w:rsid w:val="00E304FB"/>
    <w:rsid w:val="00E361B9"/>
    <w:rsid w:val="00E4613F"/>
    <w:rsid w:val="00E5769D"/>
    <w:rsid w:val="00E71C47"/>
    <w:rsid w:val="00E95337"/>
    <w:rsid w:val="00E973D6"/>
    <w:rsid w:val="00EA4D8E"/>
    <w:rsid w:val="00EA79C2"/>
    <w:rsid w:val="00ED0C1E"/>
    <w:rsid w:val="00EE28E8"/>
    <w:rsid w:val="00EE671E"/>
    <w:rsid w:val="00EE6BDE"/>
    <w:rsid w:val="00EF3FFA"/>
    <w:rsid w:val="00F11BF4"/>
    <w:rsid w:val="00F13185"/>
    <w:rsid w:val="00F13403"/>
    <w:rsid w:val="00F21B2B"/>
    <w:rsid w:val="00F247F2"/>
    <w:rsid w:val="00F325C6"/>
    <w:rsid w:val="00F42F86"/>
    <w:rsid w:val="00F43162"/>
    <w:rsid w:val="00F5081C"/>
    <w:rsid w:val="00F5351A"/>
    <w:rsid w:val="00F57D8F"/>
    <w:rsid w:val="00F75152"/>
    <w:rsid w:val="00F7534C"/>
    <w:rsid w:val="00F775E6"/>
    <w:rsid w:val="00F96DB2"/>
    <w:rsid w:val="00FB0051"/>
    <w:rsid w:val="00FC59AC"/>
    <w:rsid w:val="00FC6A0B"/>
    <w:rsid w:val="00FD26ED"/>
    <w:rsid w:val="00FF00A6"/>
    <w:rsid w:val="00FF14AB"/>
    <w:rsid w:val="00FF4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5AC85C"/>
  <w15:chartTrackingRefBased/>
  <w15:docId w15:val="{C8A78919-D266-4B85-B735-DC98A1A3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9C2"/>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16F3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hashidhars\Desktop\Releiving_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Releiving_Letter</Template>
  <TotalTime>0</TotalTime>
  <Pages>1</Pages>
  <Words>137</Words>
  <Characters>784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shashidhars</dc:creator>
  <cp:keywords/>
  <cp:lastModifiedBy>LIKITH M</cp:lastModifiedBy>
  <cp:revision>3</cp:revision>
  <cp:lastPrinted>2022-03-18T06:35:00Z</cp:lastPrinted>
  <dcterms:created xsi:type="dcterms:W3CDTF">2025-11-15T06:11:00Z</dcterms:created>
  <dcterms:modified xsi:type="dcterms:W3CDTF">2025-11-15T06:53:00Z</dcterms:modified>
</cp:coreProperties>
</file>